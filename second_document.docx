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2F6D7" w14:textId="58694196" w:rsidR="00807843" w:rsidRDefault="007D2554">
      <w:pPr>
        <w:pStyle w:val="Heading2"/>
      </w:pPr>
      <w:r>
        <w:t>Second_document</w:t>
      </w:r>
    </w:p>
    <w:sectPr w:rsidR="00807843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3F1B" w14:textId="77777777" w:rsidR="00E30B00" w:rsidRDefault="00E30B00">
      <w:r>
        <w:separator/>
      </w:r>
    </w:p>
    <w:p w14:paraId="27CEAA87" w14:textId="77777777" w:rsidR="00E30B00" w:rsidRDefault="00E30B00"/>
  </w:endnote>
  <w:endnote w:type="continuationSeparator" w:id="0">
    <w:p w14:paraId="089A5D2B" w14:textId="77777777" w:rsidR="00E30B00" w:rsidRDefault="00E30B00">
      <w:r>
        <w:continuationSeparator/>
      </w:r>
    </w:p>
    <w:p w14:paraId="24F4E555" w14:textId="77777777" w:rsidR="00E30B00" w:rsidRDefault="00E30B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C438A" w14:textId="77777777" w:rsidR="00807843" w:rsidRDefault="000F312B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BE659" w14:textId="77777777" w:rsidR="00E30B00" w:rsidRDefault="00E30B00">
      <w:r>
        <w:separator/>
      </w:r>
    </w:p>
    <w:p w14:paraId="1EB0C5E4" w14:textId="77777777" w:rsidR="00E30B00" w:rsidRDefault="00E30B00"/>
  </w:footnote>
  <w:footnote w:type="continuationSeparator" w:id="0">
    <w:p w14:paraId="0828F42A" w14:textId="77777777" w:rsidR="00E30B00" w:rsidRDefault="00E30B00">
      <w:r>
        <w:continuationSeparator/>
      </w:r>
    </w:p>
    <w:p w14:paraId="262B9759" w14:textId="77777777" w:rsidR="00E30B00" w:rsidRDefault="00E30B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553428">
    <w:abstractNumId w:val="1"/>
  </w:num>
  <w:num w:numId="2" w16cid:durableId="423184033">
    <w:abstractNumId w:val="0"/>
  </w:num>
  <w:num w:numId="3" w16cid:durableId="1100032068">
    <w:abstractNumId w:val="2"/>
  </w:num>
  <w:num w:numId="4" w16cid:durableId="484903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54"/>
    <w:rsid w:val="000F312B"/>
    <w:rsid w:val="007D2554"/>
    <w:rsid w:val="00807843"/>
    <w:rsid w:val="00E3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D3C7E"/>
  <w15:chartTrackingRefBased/>
  <w15:docId w15:val="{913E7851-2C98-4E44-B2CD-872ADC88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ryakala/Library/Containers/com.microsoft.Word/Data/Library/Application%20Support/Microsoft/Office/16.0/DTS/en-GB%7bA7400604-D449-7345-AEDB-0E9EEF240B4F%7d/%7bA5DD4EBA-7E17-0E4A-BE84-2E6302DA6722%7dtf10002086_mac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nantha kumar</dc:creator>
  <cp:keywords/>
  <dc:description/>
  <cp:lastModifiedBy>nantha kumar</cp:lastModifiedBy>
  <cp:revision>1</cp:revision>
  <dcterms:created xsi:type="dcterms:W3CDTF">2022-07-11T06:36:00Z</dcterms:created>
  <dcterms:modified xsi:type="dcterms:W3CDTF">2022-07-11T06:36:00Z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