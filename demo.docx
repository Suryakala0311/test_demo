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946798941"/>
        <w:placeholder>
          <w:docPart w:val="0E8959DF41799546A78955002C6C607B"/>
        </w:placeholder>
        <w:temporary/>
        <w:showingPlcHdr/>
        <w15:appearance w15:val="hidden"/>
      </w:sdtPr>
      <w:sdtContent>
        <w:p w14:paraId="0ADDF08A" w14:textId="77777777" w:rsidR="00807843" w:rsidRDefault="000F312B">
          <w:pPr>
            <w:pStyle w:val="Heading1"/>
          </w:pPr>
          <w:r>
            <w:rPr>
              <w:lang w:val="en-GB" w:bidi="en-GB"/>
            </w:rPr>
            <w:t>Take Notes</w:t>
          </w:r>
        </w:p>
      </w:sdtContent>
    </w:sdt>
    <w:p w14:paraId="3A5CC7BD" w14:textId="45013843" w:rsidR="00807843" w:rsidRDefault="00B868F1">
      <w:pPr>
        <w:pStyle w:val="Heading2"/>
      </w:pPr>
      <w:r>
        <w:t>Hello World from Github.</w:t>
      </w:r>
    </w:p>
    <w:sectPr w:rsidR="00807843">
      <w:footerReference w:type="default" r:id="rId7"/>
      <w:pgSz w:w="11907" w:h="16839" w:code="9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8ACBE" w14:textId="77777777" w:rsidR="00CB5AF8" w:rsidRDefault="00CB5AF8">
      <w:r>
        <w:separator/>
      </w:r>
    </w:p>
    <w:p w14:paraId="4927C13A" w14:textId="77777777" w:rsidR="00CB5AF8" w:rsidRDefault="00CB5AF8"/>
  </w:endnote>
  <w:endnote w:type="continuationSeparator" w:id="0">
    <w:p w14:paraId="6BA2D94A" w14:textId="77777777" w:rsidR="00CB5AF8" w:rsidRDefault="00CB5AF8">
      <w:r>
        <w:continuationSeparator/>
      </w:r>
    </w:p>
    <w:p w14:paraId="6176E903" w14:textId="77777777" w:rsidR="00CB5AF8" w:rsidRDefault="00CB5AF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0EBDE1" w14:textId="77777777" w:rsidR="00807843" w:rsidRDefault="000F312B">
        <w:pPr>
          <w:pStyle w:val="Footer"/>
        </w:pPr>
        <w:r>
          <w:rPr>
            <w:lang w:val="en-GB" w:bidi="en-GB"/>
          </w:rPr>
          <w:fldChar w:fldCharType="begin"/>
        </w:r>
        <w:r>
          <w:rPr>
            <w:lang w:val="en-GB" w:bidi="en-GB"/>
          </w:rPr>
          <w:instrText xml:space="preserve"> PAGE   \* MERGEFORMAT </w:instrText>
        </w:r>
        <w:r>
          <w:rPr>
            <w:lang w:val="en-GB" w:bidi="en-GB"/>
          </w:rPr>
          <w:fldChar w:fldCharType="separate"/>
        </w:r>
        <w:r>
          <w:rPr>
            <w:noProof/>
            <w:lang w:val="en-GB" w:bidi="en-GB"/>
          </w:rPr>
          <w:t>0</w:t>
        </w:r>
        <w:r>
          <w:rPr>
            <w:noProof/>
            <w:lang w:val="en-GB" w:bidi="en-GB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C9FE4C" w14:textId="77777777" w:rsidR="00CB5AF8" w:rsidRDefault="00CB5AF8">
      <w:r>
        <w:separator/>
      </w:r>
    </w:p>
    <w:p w14:paraId="2D2D68B3" w14:textId="77777777" w:rsidR="00CB5AF8" w:rsidRDefault="00CB5AF8"/>
  </w:footnote>
  <w:footnote w:type="continuationSeparator" w:id="0">
    <w:p w14:paraId="7237FE33" w14:textId="77777777" w:rsidR="00CB5AF8" w:rsidRDefault="00CB5AF8">
      <w:r>
        <w:continuationSeparator/>
      </w:r>
    </w:p>
    <w:p w14:paraId="691FCC75" w14:textId="77777777" w:rsidR="00CB5AF8" w:rsidRDefault="00CB5AF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7850298">
    <w:abstractNumId w:val="1"/>
  </w:num>
  <w:num w:numId="2" w16cid:durableId="594821459">
    <w:abstractNumId w:val="0"/>
  </w:num>
  <w:num w:numId="3" w16cid:durableId="280767755">
    <w:abstractNumId w:val="2"/>
  </w:num>
  <w:num w:numId="4" w16cid:durableId="10303023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8F1"/>
    <w:rsid w:val="000F312B"/>
    <w:rsid w:val="00807843"/>
    <w:rsid w:val="00B868F1"/>
    <w:rsid w:val="00CB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B72759"/>
  <w15:chartTrackingRefBased/>
  <w15:docId w15:val="{DB50B512-D560-3948-BD64-650EBD211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uryakala/Library/Containers/com.microsoft.Word/Data/Library/Application%20Support/Microsoft/Office/16.0/DTS/en-GB%7bA7400604-D449-7345-AEDB-0E9EEF240B4F%7d/%7bA5DD4EBA-7E17-0E4A-BE84-2E6302DA6722%7dtf10002086_mac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E8959DF41799546A78955002C6C60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1BEBA1-8A0B-AE45-A24F-7D3ADD95D0BD}"/>
      </w:docPartPr>
      <w:docPartBody>
        <w:p w:rsidR="00000000" w:rsidRDefault="00000000">
          <w:pPr>
            <w:pStyle w:val="0E8959DF41799546A78955002C6C607B"/>
          </w:pPr>
          <w:r>
            <w:rPr>
              <w:lang w:val="en-GB" w:bidi="en-GB"/>
            </w:rPr>
            <w:t>Take Notes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5893485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FFD"/>
    <w:rsid w:val="0066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E8959DF41799546A78955002C6C607B">
    <w:name w:val="0E8959DF41799546A78955002C6C607B"/>
  </w:style>
  <w:style w:type="paragraph" w:styleId="ListBullet">
    <w:name w:val="List Bullet"/>
    <w:basedOn w:val="Normal"/>
    <w:uiPriority w:val="9"/>
    <w:qFormat/>
    <w:pPr>
      <w:numPr>
        <w:numId w:val="1"/>
      </w:numPr>
      <w:spacing w:after="120" w:line="259" w:lineRule="auto"/>
    </w:pPr>
    <w:rPr>
      <w:rFonts w:eastAsiaTheme="minorHAnsi"/>
      <w:color w:val="595959" w:themeColor="text1" w:themeTint="A6"/>
      <w:sz w:val="30"/>
      <w:szCs w:val="30"/>
      <w:lang w:val="en-US" w:eastAsia="ja-JP"/>
    </w:rPr>
  </w:style>
  <w:style w:type="paragraph" w:customStyle="1" w:styleId="EF696E927AE3CB41B073C1FEDFCFE4FD">
    <w:name w:val="EF696E927AE3CB41B073C1FEDFCFE4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Take Notes.dotx</Template>
  <TotalTime>2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nantha kumar</dc:creator>
  <cp:keywords/>
  <dc:description/>
  <cp:lastModifiedBy>nantha kumar</cp:lastModifiedBy>
  <cp:revision>1</cp:revision>
  <dcterms:created xsi:type="dcterms:W3CDTF">2022-07-11T05:22:00Z</dcterms:created>
  <dcterms:modified xsi:type="dcterms:W3CDTF">2022-07-11T05:24:00Z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